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keepNext w:val="0"/>
        <w:keepLines w:val="0"/>
        <w:spacing w:line="240" w:lineRule="auto"/>
        <w:jc w:val="center"/>
        <w:rPr>
          <w:sz w:val="34"/>
          <w:szCs w:val="34"/>
        </w:rPr>
      </w:pPr>
      <w:bookmarkStart w:id="0" w:name="_esm6c3lgn6z4"/>
      <w:bookmarkEnd w:id="0"/>
      <w:r>
        <w:rPr>
          <w:sz w:val="34"/>
          <w:szCs w:val="34"/>
          <w:rtl/>
        </w:rPr>
        <w:t>SpendWise: A Simple Backend Learning Project</w:t>
      </w:r>
    </w:p>
    <w:p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Ideation Phase</w:t>
        <w:br/>
        <w:t xml:space="preserve"> Define the Problem Statements</w:t>
      </w:r>
    </w:p>
    <w:p>
      <w:pPr>
        <w:spacing w:after="0"/>
        <w:jc w:val="center"/>
        <w:rPr>
          <w:b/>
          <w:bCs/>
          <w:sz w:val="28"/>
          <w:szCs w:val="28"/>
        </w:rPr>
      </w:pPr>
    </w:p>
    <w:tbl>
      <w:tblPr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 xml:space="preserve">08 march </w:t>
            </w:r>
            <w:bookmarkStart w:id="1" w:name="_GoBack"/>
            <w:bookmarkEnd w:id="1"/>
            <w:r>
              <w:rPr>
                <w:rtl/>
              </w:rPr>
              <w:t xml:space="preserve"> 2026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SWTID-2026-9625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Customer Problem Statement Template:</w:t>
      </w:r>
    </w:p>
    <w:p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  <w:rtl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>
      <w:pPr>
        <w:jc w:val="both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734050" cy="4381077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4381077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Example: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734050" cy="3172040"/>
            <wp:effectExtent l="0" t="0" r="0" b="0"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17204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tbl>
      <w:tblPr>
        <w:jc w:val="left"/>
        <w:tblInd w:w="0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1342"/>
        <w:gridCol w:w="1875"/>
        <w:gridCol w:w="1371"/>
        <w:gridCol w:w="1537"/>
        <w:gridCol w:w="1619"/>
      </w:tblGrid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Problem Statement (PS)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am (Customer)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I’m trying to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But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Because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Which makes me feel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PS-1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beginner backend student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Learn Node.js, Express, MongoDB, and JWT authentication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Most learning projects are too large and complex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They include many features that are hard to understand at once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Confused and demotivated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PS-2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college student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Build a simple backend project for practice and submission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don’t find a clear example focused only on CRUD and authentication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Tutorials often jump to advanced topics without explaining basics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Unsure about my understanding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PS-3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beginner developer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Connect JWT authentication with MongoDB and APIs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keep getting errors in tokens or database connection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flow between login, token, and protected routes is not clear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Frustrated and stuck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PS-4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student preparing for viva or interviews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Explain CRUD operations and JWT authentication with a project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don’t have a simple end-to-end backend example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Most available projects are either too basic or too advanced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Nervous and underprepared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263</Words>
  <Characters>1395</Characters>
  <Lines>121</Lines>
  <Paragraphs>43</Paragraphs>
  <CharactersWithSpaces>1609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2026-03-08T10:06:38Z</dcterms:modified>
</cp:coreProperties>
</file>