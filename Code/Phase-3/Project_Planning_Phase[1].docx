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920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 xml:space="preserve">08 march </w:t>
            </w:r>
            <w:bookmarkStart w:id="0" w:name="_GoBack"/>
            <w:bookmarkEnd w:id="0"/>
            <w:r>
              <w:rPr>
                <w:rtl/>
              </w:rPr>
              <w:t xml:space="preserve"> 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SWTID-2026-9625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</w:pPr>
      <w:r>
        <w:rPr>
          <w:b/>
          <w:bCs/>
          <w:rtl/>
        </w:rPr>
        <w:t>Product Backlog, Sprint Schedule, and Estimation (4 Marks)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>
        <w:trPr>
          <w:cantSplit/>
          <w:trHeight w:val="266"/>
          <w:tblHeader/>
        </w:trPr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Project Setup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project, install dependencies, and create basic folder structure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Database Connection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Connect MongoDB using Mongoose and configure environment variables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Server Setup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Express server and test basic API route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4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User model and implement Register API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Implement Login API with JWT token generation</w:t>
                  </w:r>
                </w:p>
              </w:tc>
            </w:tr>
          </w:tbl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Security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USN-6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JWT middleware to protect routes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USN-7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model and API to add new record (Create)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USN-8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fetch user records (Read)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USN-9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update record (Update)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CRUD Operations</w:t>
            </w:r>
          </w:p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USN-10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API to delete record (Delete)</w:t>
            </w:r>
          </w:p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Testing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USN-11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 all APIs using Postman/Thunder Client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rPr>
                <w:sz w:val="20"/>
                <w:szCs w:val="20"/>
              </w:rPr>
            </w:pPr>
          </w:p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10"/>
            </w:tblGrid>
            <w:tr>
              <w:trPr>
                <w:cantSplit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High</w:t>
                  </w:r>
                </w:p>
              </w:tc>
            </w:tr>
          </w:tbl>
          <w:p>
            <w:pPr>
              <w:rPr>
                <w:sz w:val="20"/>
                <w:szCs w:val="20"/>
              </w:rPr>
            </w:pP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Documentation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USN-12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Prepare README and project documentation</w:t>
            </w:r>
          </w:p>
        </w:tc>
        <w:tc>
          <w:tcPr/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6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Devansh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>
        <w:trPr>
          <w:cantSplit/>
          <w:trHeight w:val="248"/>
          <w:tblHeader/>
        </w:trPr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Sprint-1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2 Mar 2025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14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Sprint-2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4 Mar 2025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17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Sprint-3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6 Mar 2025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20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Sprint-4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 Days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8 Apr 2025</w:t>
            </w:r>
          </w:p>
        </w:tc>
        <w:tc>
          <w:tcPr/>
          <w:p>
            <w:pPr>
              <w:shd w:val="clear" w:color="auto" w:fill="FFFFFF"/>
              <w:spacing w:after="160"/>
            </w:pPr>
            <w:r>
              <w:rPr>
                <w:rtl/>
              </w:rPr>
              <w:t>12</w:t>
            </w:r>
          </w:p>
        </w:tc>
        <w:tc>
          <w:tcPr/>
          <w:p>
            <w:pPr>
              <w:shd w:val="clear" w:color="auto" w:fill="FFFFFF"/>
              <w:spacing w:after="160"/>
            </w:pPr>
          </w:p>
        </w:tc>
      </w:tr>
    </w:tbl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5"/>
    <w:next w:val="1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5"/>
    <w:next w:val="1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spacing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282</Words>
  <Characters>1553</Characters>
  <Lines>180</Lines>
  <Paragraphs>130</Paragraphs>
  <CharactersWithSpaces>1707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2026-03-08T10:02:30Z</dcterms:modified>
</cp:coreProperties>
</file>